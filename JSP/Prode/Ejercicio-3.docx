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5F5FE" w14:textId="4D2CF2E3" w:rsidR="00D61C44" w:rsidRDefault="009C09B5" w:rsidP="009C09B5">
      <w:pPr>
        <w:rPr>
          <w:sz w:val="20"/>
          <w:szCs w:val="20"/>
        </w:rPr>
      </w:pPr>
      <w:r w:rsidRPr="009C09B5">
        <w:rPr>
          <w:sz w:val="20"/>
          <w:szCs w:val="20"/>
        </w:rPr>
        <w:t>El juego de</w:t>
      </w:r>
      <w:r>
        <w:rPr>
          <w:sz w:val="20"/>
          <w:szCs w:val="20"/>
        </w:rPr>
        <w:t>l Prode tiene como objetivo predecir el resultado de los partidos</w:t>
      </w:r>
      <w:r w:rsidR="0011180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de la </w:t>
      </w:r>
      <w:r w:rsidR="00AC7F46">
        <w:rPr>
          <w:sz w:val="20"/>
          <w:szCs w:val="20"/>
        </w:rPr>
        <w:t>Liga Profesional de</w:t>
      </w:r>
      <w:r w:rsidR="006C2353">
        <w:rPr>
          <w:sz w:val="20"/>
          <w:szCs w:val="20"/>
        </w:rPr>
        <w:t>l</w:t>
      </w:r>
      <w:r w:rsidR="00AC7F46">
        <w:rPr>
          <w:sz w:val="20"/>
          <w:szCs w:val="20"/>
        </w:rPr>
        <w:t xml:space="preserve"> </w:t>
      </w:r>
      <w:r w:rsidR="0011180E">
        <w:rPr>
          <w:sz w:val="20"/>
          <w:szCs w:val="20"/>
        </w:rPr>
        <w:t>Fútbol Argentino</w:t>
      </w:r>
      <w:r>
        <w:rPr>
          <w:sz w:val="20"/>
          <w:szCs w:val="20"/>
        </w:rPr>
        <w:t xml:space="preserve">. Quién lo juega debe indicar por cada partido de la </w:t>
      </w:r>
      <w:r w:rsidR="0011180E">
        <w:rPr>
          <w:sz w:val="20"/>
          <w:szCs w:val="20"/>
        </w:rPr>
        <w:t xml:space="preserve">próxima </w:t>
      </w:r>
      <w:r>
        <w:rPr>
          <w:sz w:val="20"/>
          <w:szCs w:val="20"/>
        </w:rPr>
        <w:t>fecha si ganará el local, empatarán o ganará el visitante.</w:t>
      </w:r>
    </w:p>
    <w:p w14:paraId="777AFE71" w14:textId="69ECDB51" w:rsidR="0011180E" w:rsidRDefault="0011180E" w:rsidP="009C09B5">
      <w:pPr>
        <w:rPr>
          <w:sz w:val="20"/>
          <w:szCs w:val="20"/>
        </w:rPr>
      </w:pPr>
      <w:r>
        <w:rPr>
          <w:sz w:val="20"/>
          <w:szCs w:val="20"/>
        </w:rPr>
        <w:t xml:space="preserve">Programar una aplicación Web que permita predecir </w:t>
      </w:r>
      <w:r w:rsidR="009B79F3">
        <w:rPr>
          <w:sz w:val="20"/>
          <w:szCs w:val="20"/>
        </w:rPr>
        <w:t>cómo saldrán los partidos</w:t>
      </w:r>
      <w:r>
        <w:rPr>
          <w:sz w:val="20"/>
          <w:szCs w:val="20"/>
        </w:rPr>
        <w:t xml:space="preserve">, </w:t>
      </w:r>
      <w:r w:rsidR="00A94227">
        <w:rPr>
          <w:sz w:val="20"/>
          <w:szCs w:val="20"/>
        </w:rPr>
        <w:t>a la vez, de simular</w:t>
      </w:r>
      <w:r w:rsidR="009B79F3">
        <w:rPr>
          <w:sz w:val="20"/>
          <w:szCs w:val="20"/>
        </w:rPr>
        <w:t xml:space="preserve"> </w:t>
      </w:r>
      <w:r w:rsidR="0026386E">
        <w:rPr>
          <w:sz w:val="20"/>
          <w:szCs w:val="20"/>
        </w:rPr>
        <w:t>sus</w:t>
      </w:r>
      <w:r w:rsidR="009B79F3">
        <w:rPr>
          <w:sz w:val="20"/>
          <w:szCs w:val="20"/>
        </w:rPr>
        <w:t xml:space="preserve"> resultado</w:t>
      </w:r>
      <w:r w:rsidR="0026386E">
        <w:rPr>
          <w:sz w:val="20"/>
          <w:szCs w:val="20"/>
        </w:rPr>
        <w:t>s</w:t>
      </w:r>
      <w:r w:rsidR="00090AAC">
        <w:rPr>
          <w:sz w:val="20"/>
          <w:szCs w:val="20"/>
        </w:rPr>
        <w:t>,</w:t>
      </w:r>
      <w:r w:rsidR="0026386E">
        <w:rPr>
          <w:sz w:val="20"/>
          <w:szCs w:val="20"/>
        </w:rPr>
        <w:t xml:space="preserve"> y</w:t>
      </w:r>
      <w:r w:rsidR="009B79F3">
        <w:rPr>
          <w:sz w:val="20"/>
          <w:szCs w:val="20"/>
        </w:rPr>
        <w:t xml:space="preserve"> </w:t>
      </w:r>
      <w:r w:rsidR="00A94227">
        <w:rPr>
          <w:sz w:val="20"/>
          <w:szCs w:val="20"/>
        </w:rPr>
        <w:t>determinar</w:t>
      </w:r>
      <w:r w:rsidR="009B79F3">
        <w:rPr>
          <w:sz w:val="20"/>
          <w:szCs w:val="20"/>
        </w:rPr>
        <w:t xml:space="preserve"> y mostra</w:t>
      </w:r>
      <w:r w:rsidR="00A94227">
        <w:rPr>
          <w:sz w:val="20"/>
          <w:szCs w:val="20"/>
        </w:rPr>
        <w:t>r</w:t>
      </w:r>
      <w:r w:rsidR="009B79F3">
        <w:rPr>
          <w:sz w:val="20"/>
          <w:szCs w:val="20"/>
        </w:rPr>
        <w:t xml:space="preserve"> las coincidencias obtenidas. </w:t>
      </w:r>
      <w:r>
        <w:rPr>
          <w:sz w:val="20"/>
          <w:szCs w:val="20"/>
        </w:rPr>
        <w:t xml:space="preserve"> </w:t>
      </w:r>
    </w:p>
    <w:p w14:paraId="448027D7" w14:textId="4FCCA547" w:rsidR="009C09B5" w:rsidRDefault="009C09B5" w:rsidP="009C09B5">
      <w:pPr>
        <w:rPr>
          <w:sz w:val="20"/>
          <w:szCs w:val="20"/>
        </w:rPr>
      </w:pPr>
    </w:p>
    <w:p w14:paraId="7284D511" w14:textId="77777777" w:rsidR="009066CB" w:rsidRPr="008E51AE" w:rsidRDefault="009066CB" w:rsidP="009066CB">
      <w:pPr>
        <w:pStyle w:val="NormalWeb"/>
        <w:spacing w:before="0" w:beforeAutospacing="0" w:after="0" w:afterAutospacing="0"/>
        <w:rPr>
          <w:rFonts w:ascii="Verdana" w:hAnsi="Verdana"/>
          <w:b/>
          <w:sz w:val="20"/>
          <w:szCs w:val="20"/>
        </w:rPr>
      </w:pPr>
      <w:r w:rsidRPr="008E51AE">
        <w:rPr>
          <w:rFonts w:ascii="Verdana" w:hAnsi="Verdana"/>
          <w:b/>
          <w:sz w:val="20"/>
          <w:szCs w:val="20"/>
        </w:rPr>
        <w:t>Restricciones</w:t>
      </w:r>
    </w:p>
    <w:p w14:paraId="6CEEF47E" w14:textId="77777777" w:rsidR="009066CB" w:rsidRDefault="009066CB" w:rsidP="009066CB">
      <w:pPr>
        <w:pStyle w:val="NormalWeb"/>
        <w:spacing w:before="0" w:beforeAutospacing="0" w:after="0" w:afterAutospacing="0"/>
        <w:ind w:left="708"/>
        <w:rPr>
          <w:rFonts w:ascii="Verdana" w:hAnsi="Verdana"/>
          <w:sz w:val="20"/>
          <w:szCs w:val="20"/>
        </w:rPr>
      </w:pPr>
    </w:p>
    <w:p w14:paraId="262687C7" w14:textId="77777777" w:rsidR="009066CB" w:rsidRDefault="009066CB" w:rsidP="009066CB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No se permite el uso de scriptlet.</w:t>
      </w:r>
    </w:p>
    <w:p w14:paraId="63A3A008" w14:textId="77777777" w:rsidR="00B7168D" w:rsidRDefault="00B7168D" w:rsidP="009C09B5">
      <w:pPr>
        <w:rPr>
          <w:sz w:val="20"/>
          <w:szCs w:val="20"/>
        </w:rPr>
      </w:pPr>
    </w:p>
    <w:p w14:paraId="03854770" w14:textId="77777777" w:rsidR="009C09B5" w:rsidRDefault="009C09B5" w:rsidP="00A75FCD">
      <w:pPr>
        <w:numPr>
          <w:ilvl w:val="0"/>
          <w:numId w:val="46"/>
        </w:numPr>
        <w:rPr>
          <w:sz w:val="20"/>
          <w:szCs w:val="20"/>
        </w:rPr>
      </w:pPr>
      <w:r>
        <w:rPr>
          <w:sz w:val="20"/>
          <w:szCs w:val="20"/>
        </w:rPr>
        <w:t xml:space="preserve">Armar la grilla de partidos mostrando tres columnas cada una con un </w:t>
      </w:r>
      <w:proofErr w:type="spellStart"/>
      <w:r>
        <w:rPr>
          <w:sz w:val="20"/>
          <w:szCs w:val="20"/>
        </w:rPr>
        <w:t>checkbox</w:t>
      </w:r>
      <w:proofErr w:type="spellEnd"/>
      <w:r>
        <w:rPr>
          <w:sz w:val="20"/>
          <w:szCs w:val="20"/>
        </w:rPr>
        <w:t xml:space="preserve"> que permita elegir </w:t>
      </w:r>
      <w:r w:rsidR="0011180E">
        <w:rPr>
          <w:sz w:val="20"/>
          <w:szCs w:val="20"/>
        </w:rPr>
        <w:t>"</w:t>
      </w:r>
      <w:r>
        <w:rPr>
          <w:sz w:val="20"/>
          <w:szCs w:val="20"/>
        </w:rPr>
        <w:t>Local</w:t>
      </w:r>
      <w:r w:rsidR="0011180E">
        <w:rPr>
          <w:sz w:val="20"/>
          <w:szCs w:val="20"/>
        </w:rPr>
        <w:t>"</w:t>
      </w:r>
      <w:r>
        <w:rPr>
          <w:sz w:val="20"/>
          <w:szCs w:val="20"/>
        </w:rPr>
        <w:t xml:space="preserve">, </w:t>
      </w:r>
      <w:r w:rsidR="0011180E">
        <w:rPr>
          <w:sz w:val="20"/>
          <w:szCs w:val="20"/>
        </w:rPr>
        <w:t>"</w:t>
      </w:r>
      <w:r>
        <w:rPr>
          <w:sz w:val="20"/>
          <w:szCs w:val="20"/>
        </w:rPr>
        <w:t>Empate</w:t>
      </w:r>
      <w:r w:rsidR="0011180E">
        <w:rPr>
          <w:sz w:val="20"/>
          <w:szCs w:val="20"/>
        </w:rPr>
        <w:t>"</w:t>
      </w:r>
      <w:r>
        <w:rPr>
          <w:sz w:val="20"/>
          <w:szCs w:val="20"/>
        </w:rPr>
        <w:t xml:space="preserve">, </w:t>
      </w:r>
      <w:r w:rsidR="0011180E">
        <w:rPr>
          <w:sz w:val="20"/>
          <w:szCs w:val="20"/>
        </w:rPr>
        <w:t>"</w:t>
      </w:r>
      <w:r>
        <w:rPr>
          <w:sz w:val="20"/>
          <w:szCs w:val="20"/>
        </w:rPr>
        <w:t>Visitante</w:t>
      </w:r>
      <w:r w:rsidR="0011180E">
        <w:rPr>
          <w:sz w:val="20"/>
          <w:szCs w:val="20"/>
        </w:rPr>
        <w:t>"</w:t>
      </w:r>
      <w:r>
        <w:rPr>
          <w:sz w:val="20"/>
          <w:szCs w:val="20"/>
        </w:rPr>
        <w:t>.</w:t>
      </w:r>
    </w:p>
    <w:p w14:paraId="2B124F7B" w14:textId="77777777" w:rsidR="009C09B5" w:rsidRDefault="009C09B5" w:rsidP="00A75FCD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La lista de partidos deberá </w:t>
      </w:r>
      <w:r w:rsidR="0011180E">
        <w:rPr>
          <w:sz w:val="20"/>
          <w:szCs w:val="20"/>
        </w:rPr>
        <w:t>construirse tomando la información de la variable "equipos" definida de la siguiente manera:</w:t>
      </w:r>
    </w:p>
    <w:p w14:paraId="787FF992" w14:textId="77777777" w:rsidR="009C09B5" w:rsidRDefault="009C09B5" w:rsidP="009C09B5">
      <w:pPr>
        <w:ind w:left="360"/>
        <w:rPr>
          <w:sz w:val="20"/>
          <w:szCs w:val="20"/>
        </w:rPr>
      </w:pPr>
    </w:p>
    <w:p w14:paraId="4D50F4A7" w14:textId="77777777" w:rsidR="00EA3C94" w:rsidRDefault="00EA3C94" w:rsidP="00EA3C9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s-AR" w:eastAsia="es-AR"/>
        </w:rPr>
      </w:pP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 xml:space="preserve">&gt;&gt; equipos =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es-AR" w:eastAsia="es-AR"/>
        </w:rPr>
        <w:t>new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&gt;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&gt;(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);</w:t>
      </w:r>
    </w:p>
    <w:p w14:paraId="64A46C9C" w14:textId="11FF5948" w:rsidR="009C09B5" w:rsidRDefault="009C09B5" w:rsidP="00F9028D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s-AR" w:eastAsia="es-AR"/>
        </w:rPr>
      </w:pP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ab/>
      </w:r>
      <w:proofErr w:type="spellStart"/>
      <w:proofErr w:type="gramStart"/>
      <w:r w:rsidR="00F9028D"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e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quipos.add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Arrays.asList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A"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B"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));</w:t>
      </w:r>
    </w:p>
    <w:p w14:paraId="12E795D6" w14:textId="0C10CA18" w:rsidR="009C09B5" w:rsidRDefault="009C09B5" w:rsidP="00F9028D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s-AR" w:eastAsia="es-AR"/>
        </w:rPr>
      </w:pP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equipos.add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Arrays.asList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C"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D"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));</w:t>
      </w:r>
    </w:p>
    <w:p w14:paraId="596BDB34" w14:textId="7B25B143" w:rsidR="009C09B5" w:rsidRDefault="009C09B5" w:rsidP="00F9028D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s-AR" w:eastAsia="es-AR"/>
        </w:rPr>
      </w:pP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equipos.add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Arrays.asList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E"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F"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));</w:t>
      </w:r>
    </w:p>
    <w:p w14:paraId="19C53707" w14:textId="700E6088" w:rsidR="009C09B5" w:rsidRDefault="009C09B5" w:rsidP="00F9028D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s-AR" w:eastAsia="es-AR"/>
        </w:rPr>
      </w:pP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equipos.add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Arrays.asList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G"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H"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));</w:t>
      </w:r>
    </w:p>
    <w:p w14:paraId="3DDCD8EA" w14:textId="729A31B9" w:rsidR="009C09B5" w:rsidRDefault="009C09B5" w:rsidP="00F9028D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s-AR" w:eastAsia="es-AR"/>
        </w:rPr>
      </w:pP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equipos.add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Arrays.asList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I"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J"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));</w:t>
      </w:r>
    </w:p>
    <w:p w14:paraId="5C7A6CE3" w14:textId="20726AD7" w:rsidR="009C09B5" w:rsidRDefault="009C09B5" w:rsidP="00F9028D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s-AR" w:eastAsia="es-AR"/>
        </w:rPr>
      </w:pP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equipos.add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Arrays.asList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K"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L"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));</w:t>
      </w:r>
    </w:p>
    <w:p w14:paraId="5FB01F2C" w14:textId="60796B7B" w:rsidR="009C09B5" w:rsidRDefault="009C09B5" w:rsidP="00F9028D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s-AR" w:eastAsia="es-AR"/>
        </w:rPr>
      </w:pP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equipos.add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Arrays.asList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M"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N"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));</w:t>
      </w:r>
    </w:p>
    <w:p w14:paraId="02A8CB9B" w14:textId="2D1D426C" w:rsidR="009C09B5" w:rsidRDefault="009C09B5" w:rsidP="00F9028D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s-AR" w:eastAsia="es-AR"/>
        </w:rPr>
      </w:pP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equipos.add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Arrays.asList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O"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P"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));</w:t>
      </w:r>
    </w:p>
    <w:p w14:paraId="2097AD03" w14:textId="568A02EC" w:rsidR="009C09B5" w:rsidRDefault="009C09B5" w:rsidP="00F9028D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s-AR" w:eastAsia="es-AR"/>
        </w:rPr>
      </w:pP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equipos.add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Arrays.asList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Q"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R"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));</w:t>
      </w:r>
    </w:p>
    <w:p w14:paraId="75D50C4E" w14:textId="079F01D6" w:rsidR="009C09B5" w:rsidRDefault="009C09B5" w:rsidP="00F9028D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s-AR" w:eastAsia="es-AR"/>
        </w:rPr>
      </w:pP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equipos.add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Arrays.asList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S"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lang w:val="es-AR" w:eastAsia="es-AR"/>
        </w:rPr>
        <w:t>"EQUIPO T"</w:t>
      </w: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>));</w:t>
      </w:r>
    </w:p>
    <w:p w14:paraId="0945F05E" w14:textId="61BCB8FA" w:rsidR="009C09B5" w:rsidRDefault="009C09B5" w:rsidP="0011180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s-AR" w:eastAsia="es-AR"/>
        </w:rPr>
      </w:pPr>
      <w:r>
        <w:rPr>
          <w:rFonts w:ascii="Courier New" w:hAnsi="Courier New" w:cs="Courier New"/>
          <w:color w:val="000000"/>
          <w:sz w:val="20"/>
          <w:szCs w:val="20"/>
          <w:lang w:val="es-AR" w:eastAsia="es-AR"/>
        </w:rPr>
        <w:tab/>
      </w:r>
    </w:p>
    <w:p w14:paraId="6AA3A034" w14:textId="77777777" w:rsidR="009C09B5" w:rsidRDefault="009C09B5" w:rsidP="0011180E">
      <w:pPr>
        <w:ind w:left="360"/>
        <w:rPr>
          <w:sz w:val="20"/>
          <w:szCs w:val="20"/>
        </w:rPr>
      </w:pPr>
    </w:p>
    <w:p w14:paraId="2245E7F3" w14:textId="02763B80" w:rsidR="009B79F3" w:rsidRDefault="009B79F3" w:rsidP="0011180E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Con </w:t>
      </w:r>
      <w:r w:rsidR="00123B2B">
        <w:rPr>
          <w:sz w:val="20"/>
          <w:szCs w:val="20"/>
        </w:rPr>
        <w:t>JavaScript</w:t>
      </w:r>
      <w:r>
        <w:rPr>
          <w:sz w:val="20"/>
          <w:szCs w:val="20"/>
        </w:rPr>
        <w:t xml:space="preserve"> controlar por fila que solo un </w:t>
      </w:r>
      <w:proofErr w:type="spellStart"/>
      <w:r>
        <w:rPr>
          <w:sz w:val="20"/>
          <w:szCs w:val="20"/>
        </w:rPr>
        <w:t>checkbox</w:t>
      </w:r>
      <w:proofErr w:type="spellEnd"/>
      <w:r>
        <w:rPr>
          <w:sz w:val="20"/>
          <w:szCs w:val="20"/>
        </w:rPr>
        <w:t xml:space="preserve"> sea elegido. Programar la acción del botón "Resultados", validando previamente que se haya indicado un resultado para todos los partidos.</w:t>
      </w:r>
    </w:p>
    <w:p w14:paraId="7B786AA0" w14:textId="77777777" w:rsidR="0011180E" w:rsidRDefault="0011180E" w:rsidP="0011180E">
      <w:pPr>
        <w:ind w:left="360"/>
        <w:rPr>
          <w:sz w:val="20"/>
          <w:szCs w:val="20"/>
        </w:rPr>
      </w:pPr>
    </w:p>
    <w:p w14:paraId="559F6FAA" w14:textId="23C49F12" w:rsidR="0011180E" w:rsidRDefault="00702C2F" w:rsidP="00123B2B">
      <w:pPr>
        <w:ind w:left="360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C9255B1" wp14:editId="08BAEC65">
            <wp:extent cx="3829050" cy="20478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D070B" w14:textId="77777777" w:rsidR="00545AC7" w:rsidRDefault="00545AC7" w:rsidP="0011180E">
      <w:pPr>
        <w:ind w:left="360"/>
        <w:rPr>
          <w:sz w:val="20"/>
          <w:szCs w:val="20"/>
        </w:rPr>
      </w:pPr>
    </w:p>
    <w:p w14:paraId="33D42AC1" w14:textId="48365076" w:rsidR="0011180E" w:rsidRDefault="009B79F3" w:rsidP="0011180E">
      <w:pPr>
        <w:numPr>
          <w:ilvl w:val="0"/>
          <w:numId w:val="46"/>
        </w:numPr>
        <w:rPr>
          <w:sz w:val="20"/>
          <w:szCs w:val="20"/>
        </w:rPr>
      </w:pPr>
      <w:r>
        <w:rPr>
          <w:sz w:val="20"/>
          <w:szCs w:val="20"/>
        </w:rPr>
        <w:t>Para mostrar los resultados, se deberá</w:t>
      </w:r>
      <w:r w:rsidR="00A75FCD">
        <w:rPr>
          <w:sz w:val="20"/>
          <w:szCs w:val="20"/>
        </w:rPr>
        <w:t xml:space="preserve"> invocar con AJAX </w:t>
      </w:r>
      <w:r w:rsidR="00B13629">
        <w:rPr>
          <w:sz w:val="20"/>
          <w:szCs w:val="20"/>
        </w:rPr>
        <w:t>un</w:t>
      </w:r>
      <w:r w:rsidR="00A75FCD">
        <w:rPr>
          <w:sz w:val="20"/>
          <w:szCs w:val="20"/>
        </w:rPr>
        <w:t xml:space="preserve"> JSP donde se calcule</w:t>
      </w:r>
      <w:r>
        <w:rPr>
          <w:sz w:val="20"/>
          <w:szCs w:val="20"/>
        </w:rPr>
        <w:t xml:space="preserve"> la anotación de cada equipo con un número aleatorio del rango de 0 a 6. </w:t>
      </w:r>
    </w:p>
    <w:p w14:paraId="6D790E52" w14:textId="12222F70" w:rsidR="009B79F3" w:rsidRDefault="00150A49" w:rsidP="009B79F3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Habrá que </w:t>
      </w:r>
      <w:r w:rsidR="005E582F">
        <w:rPr>
          <w:sz w:val="20"/>
          <w:szCs w:val="20"/>
        </w:rPr>
        <w:t>construir una tabla con</w:t>
      </w:r>
      <w:r>
        <w:rPr>
          <w:sz w:val="20"/>
          <w:szCs w:val="20"/>
        </w:rPr>
        <w:t xml:space="preserve"> </w:t>
      </w:r>
      <w:r w:rsidR="009B79F3">
        <w:rPr>
          <w:sz w:val="20"/>
          <w:szCs w:val="20"/>
        </w:rPr>
        <w:t xml:space="preserve">los valores calculados </w:t>
      </w:r>
      <w:r>
        <w:rPr>
          <w:sz w:val="20"/>
          <w:szCs w:val="20"/>
        </w:rPr>
        <w:t>con la predicción del usuario marcando la fila cuyo resultado coindice con verde y la que no con rojo</w:t>
      </w:r>
      <w:r w:rsidR="00F4668B">
        <w:rPr>
          <w:sz w:val="20"/>
          <w:szCs w:val="20"/>
        </w:rPr>
        <w:t>, utilizar estilos</w:t>
      </w:r>
      <w:r>
        <w:rPr>
          <w:sz w:val="20"/>
          <w:szCs w:val="20"/>
        </w:rPr>
        <w:t>.</w:t>
      </w:r>
    </w:p>
    <w:p w14:paraId="58274252" w14:textId="31A71879" w:rsidR="00150A49" w:rsidRDefault="00150A49" w:rsidP="009B79F3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A su vez, deberá contarse los resultados correctos y los incorrectos </w:t>
      </w:r>
      <w:r w:rsidR="00545AC7">
        <w:rPr>
          <w:sz w:val="20"/>
          <w:szCs w:val="20"/>
        </w:rPr>
        <w:t xml:space="preserve">para </w:t>
      </w:r>
      <w:r>
        <w:rPr>
          <w:sz w:val="20"/>
          <w:szCs w:val="20"/>
        </w:rPr>
        <w:t>también poder mostrarlos.</w:t>
      </w:r>
    </w:p>
    <w:p w14:paraId="7262B6F1" w14:textId="1E4965CF" w:rsidR="005A19CE" w:rsidRDefault="00CA1C57" w:rsidP="009B79F3">
      <w:pPr>
        <w:ind w:left="360"/>
        <w:rPr>
          <w:sz w:val="20"/>
          <w:szCs w:val="20"/>
        </w:rPr>
      </w:pPr>
      <w:r>
        <w:rPr>
          <w:sz w:val="20"/>
          <w:szCs w:val="20"/>
        </w:rPr>
        <w:t>Presentar el resultado junto a la tabla inicial.</w:t>
      </w:r>
    </w:p>
    <w:p w14:paraId="7528183B" w14:textId="77777777" w:rsidR="00150A49" w:rsidRDefault="00150A49" w:rsidP="009B79F3">
      <w:pPr>
        <w:ind w:left="360"/>
        <w:rPr>
          <w:sz w:val="20"/>
          <w:szCs w:val="20"/>
        </w:rPr>
      </w:pPr>
    </w:p>
    <w:p w14:paraId="1E368479" w14:textId="16DB4EE6" w:rsidR="00150A49" w:rsidRDefault="000A58B3" w:rsidP="009B79F3">
      <w:pPr>
        <w:ind w:left="360"/>
        <w:rPr>
          <w:sz w:val="20"/>
          <w:szCs w:val="20"/>
        </w:rPr>
      </w:pPr>
      <w:r>
        <w:rPr>
          <w:sz w:val="20"/>
          <w:szCs w:val="20"/>
        </w:rPr>
        <w:t>También deberá mostrarse el botón “Volver a jugar” que deberá recargar la página</w:t>
      </w:r>
      <w:r w:rsidR="00150A49">
        <w:rPr>
          <w:sz w:val="20"/>
          <w:szCs w:val="20"/>
        </w:rPr>
        <w:t>.</w:t>
      </w:r>
    </w:p>
    <w:p w14:paraId="05F0875B" w14:textId="77777777" w:rsidR="00150A49" w:rsidRDefault="00150A49" w:rsidP="009B79F3">
      <w:pPr>
        <w:ind w:left="360"/>
        <w:rPr>
          <w:sz w:val="20"/>
          <w:szCs w:val="20"/>
        </w:rPr>
      </w:pPr>
    </w:p>
    <w:p w14:paraId="77856E32" w14:textId="1EB6FD88" w:rsidR="00545AC7" w:rsidRDefault="00702C2F" w:rsidP="00522931">
      <w:pPr>
        <w:ind w:left="360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4EE549F" wp14:editId="4D77D1DD">
            <wp:extent cx="3829050" cy="20478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C3C37" w14:textId="77777777" w:rsidR="00545AC7" w:rsidRDefault="00545AC7" w:rsidP="009B79F3">
      <w:pPr>
        <w:ind w:left="360"/>
        <w:rPr>
          <w:sz w:val="20"/>
          <w:szCs w:val="20"/>
        </w:rPr>
      </w:pPr>
    </w:p>
    <w:p w14:paraId="759EFAF8" w14:textId="77777777" w:rsidR="00150A49" w:rsidRDefault="00832EDC" w:rsidP="00832EDC">
      <w:pPr>
        <w:numPr>
          <w:ilvl w:val="0"/>
          <w:numId w:val="46"/>
        </w:numPr>
        <w:rPr>
          <w:sz w:val="20"/>
          <w:szCs w:val="20"/>
        </w:rPr>
      </w:pPr>
      <w:r>
        <w:rPr>
          <w:sz w:val="20"/>
          <w:szCs w:val="20"/>
        </w:rPr>
        <w:t>Los estilos que deberán aplicarse son:</w:t>
      </w:r>
    </w:p>
    <w:p w14:paraId="6F0EF8FF" w14:textId="77777777" w:rsidR="00832EDC" w:rsidRDefault="00832EDC" w:rsidP="00832EDC">
      <w:pPr>
        <w:ind w:left="360"/>
        <w:rPr>
          <w:sz w:val="20"/>
          <w:szCs w:val="20"/>
        </w:rPr>
      </w:pPr>
    </w:p>
    <w:p w14:paraId="2C73470C" w14:textId="77777777" w:rsidR="00832EDC" w:rsidRDefault="00832EDC" w:rsidP="00832EDC">
      <w:pPr>
        <w:numPr>
          <w:ilvl w:val="0"/>
          <w:numId w:val="47"/>
        </w:numPr>
        <w:rPr>
          <w:sz w:val="20"/>
          <w:szCs w:val="20"/>
        </w:rPr>
      </w:pPr>
      <w:r>
        <w:rPr>
          <w:sz w:val="20"/>
          <w:szCs w:val="20"/>
        </w:rPr>
        <w:t xml:space="preserve">El tipo de letra a utilizar es </w:t>
      </w:r>
      <w:proofErr w:type="spellStart"/>
      <w:r>
        <w:rPr>
          <w:sz w:val="20"/>
          <w:szCs w:val="20"/>
        </w:rPr>
        <w:t>Verdana</w:t>
      </w:r>
      <w:proofErr w:type="spellEnd"/>
      <w:r>
        <w:rPr>
          <w:sz w:val="20"/>
          <w:szCs w:val="20"/>
        </w:rPr>
        <w:t>, tamaño 10 puntos y de color #000;</w:t>
      </w:r>
    </w:p>
    <w:p w14:paraId="5D796D4D" w14:textId="77777777" w:rsidR="00832EDC" w:rsidRDefault="00832EDC" w:rsidP="00832EDC">
      <w:pPr>
        <w:numPr>
          <w:ilvl w:val="0"/>
          <w:numId w:val="47"/>
        </w:numPr>
        <w:rPr>
          <w:sz w:val="20"/>
          <w:szCs w:val="20"/>
        </w:rPr>
      </w:pPr>
      <w:r>
        <w:rPr>
          <w:sz w:val="20"/>
          <w:szCs w:val="20"/>
        </w:rPr>
        <w:t>Mostrar la grilla, los resultados y las estadísticas una a lado de la otra separadas por un margen de 10 píxeles.</w:t>
      </w:r>
    </w:p>
    <w:p w14:paraId="166309ED" w14:textId="77777777" w:rsidR="00832EDC" w:rsidRDefault="00832EDC" w:rsidP="00832EDC">
      <w:pPr>
        <w:numPr>
          <w:ilvl w:val="0"/>
          <w:numId w:val="47"/>
        </w:numPr>
        <w:rPr>
          <w:sz w:val="20"/>
          <w:szCs w:val="20"/>
        </w:rPr>
      </w:pPr>
      <w:r>
        <w:rPr>
          <w:sz w:val="20"/>
          <w:szCs w:val="20"/>
        </w:rPr>
        <w:t xml:space="preserve">Las tablas deben tener borde de color </w:t>
      </w:r>
      <w:r w:rsidRPr="00832EDC">
        <w:rPr>
          <w:sz w:val="20"/>
          <w:szCs w:val="20"/>
        </w:rPr>
        <w:t>#000053</w:t>
      </w:r>
      <w:r>
        <w:rPr>
          <w:sz w:val="20"/>
          <w:szCs w:val="20"/>
        </w:rPr>
        <w:t xml:space="preserve">. Los encabezados deben tener color de fondo </w:t>
      </w:r>
      <w:r w:rsidRPr="00832EDC">
        <w:rPr>
          <w:sz w:val="20"/>
          <w:szCs w:val="20"/>
        </w:rPr>
        <w:t>#191963</w:t>
      </w:r>
      <w:r>
        <w:rPr>
          <w:sz w:val="20"/>
          <w:szCs w:val="20"/>
        </w:rPr>
        <w:t>, con letra color #FFF y negrita. Las celdas deben tener color de fondo #FFF. La altura de la fila de ser de 20 píxeles y tener una separación del contenido de 5 píxeles.</w:t>
      </w:r>
    </w:p>
    <w:p w14:paraId="7080929A" w14:textId="77777777" w:rsidR="00832EDC" w:rsidRDefault="00832EDC" w:rsidP="00832EDC">
      <w:pPr>
        <w:numPr>
          <w:ilvl w:val="0"/>
          <w:numId w:val="47"/>
        </w:numPr>
        <w:rPr>
          <w:sz w:val="20"/>
          <w:szCs w:val="20"/>
        </w:rPr>
      </w:pPr>
      <w:r>
        <w:rPr>
          <w:sz w:val="20"/>
          <w:szCs w:val="20"/>
        </w:rPr>
        <w:t>Los botones deben tener borde de color #000 y separación del contenido de 5 píxeles.</w:t>
      </w:r>
    </w:p>
    <w:p w14:paraId="0F84FF0E" w14:textId="77777777" w:rsidR="00832EDC" w:rsidRDefault="00832EDC" w:rsidP="00832EDC">
      <w:pPr>
        <w:numPr>
          <w:ilvl w:val="0"/>
          <w:numId w:val="47"/>
        </w:numPr>
        <w:rPr>
          <w:sz w:val="20"/>
          <w:szCs w:val="20"/>
        </w:rPr>
      </w:pPr>
      <w:r>
        <w:rPr>
          <w:sz w:val="20"/>
          <w:szCs w:val="20"/>
        </w:rPr>
        <w:t xml:space="preserve">Generar dos clases que permitan marcar el resultado correcto e incorrecto. El color en cada caso será </w:t>
      </w:r>
      <w:r w:rsidRPr="00832EDC">
        <w:rPr>
          <w:sz w:val="20"/>
          <w:szCs w:val="20"/>
        </w:rPr>
        <w:t>#33CC33</w:t>
      </w:r>
      <w:r>
        <w:rPr>
          <w:sz w:val="20"/>
          <w:szCs w:val="20"/>
        </w:rPr>
        <w:t xml:space="preserve"> y </w:t>
      </w:r>
      <w:r w:rsidRPr="00832EDC">
        <w:rPr>
          <w:sz w:val="20"/>
          <w:szCs w:val="20"/>
        </w:rPr>
        <w:t>#FF1919</w:t>
      </w:r>
      <w:r>
        <w:rPr>
          <w:sz w:val="20"/>
          <w:szCs w:val="20"/>
        </w:rPr>
        <w:t>, respectivamente.</w:t>
      </w:r>
    </w:p>
    <w:p w14:paraId="7C397F25" w14:textId="77777777" w:rsidR="00832EDC" w:rsidRDefault="00832EDC" w:rsidP="00832EDC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</w:p>
    <w:p w14:paraId="042BD355" w14:textId="77777777" w:rsidR="00150A49" w:rsidRPr="00150A49" w:rsidRDefault="00150A49" w:rsidP="009B79F3">
      <w:pPr>
        <w:ind w:left="360"/>
        <w:rPr>
          <w:sz w:val="20"/>
          <w:szCs w:val="20"/>
        </w:rPr>
      </w:pPr>
    </w:p>
    <w:sectPr w:rsidR="00150A49" w:rsidRPr="00150A49">
      <w:headerReference w:type="default" r:id="rId9"/>
      <w:footerReference w:type="even" r:id="rId10"/>
      <w:footerReference w:type="default" r:id="rId11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1C1B2" w14:textId="77777777" w:rsidR="00857829" w:rsidRDefault="00857829">
      <w:r>
        <w:separator/>
      </w:r>
    </w:p>
  </w:endnote>
  <w:endnote w:type="continuationSeparator" w:id="0">
    <w:p w14:paraId="63D0FBFF" w14:textId="77777777" w:rsidR="00857829" w:rsidRDefault="00857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8354F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021EC84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65D8C" w14:textId="6640CA1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4FF0BE36" w14:textId="77777777">
      <w:tc>
        <w:tcPr>
          <w:tcW w:w="3490" w:type="dxa"/>
        </w:tcPr>
        <w:p w14:paraId="6B4FC5B5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6E60A8B6" w14:textId="5E95B550" w:rsidR="00AD2066" w:rsidRDefault="003900F7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1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0D3546FB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DA2AB" w14:textId="77777777" w:rsidR="00857829" w:rsidRDefault="00857829">
      <w:r>
        <w:separator/>
      </w:r>
    </w:p>
  </w:footnote>
  <w:footnote w:type="continuationSeparator" w:id="0">
    <w:p w14:paraId="6BAC5ED5" w14:textId="77777777" w:rsidR="00857829" w:rsidRDefault="008578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689"/>
      <w:gridCol w:w="2156"/>
    </w:tblGrid>
    <w:tr w:rsidR="00515657" w14:paraId="60759E3C" w14:textId="77777777" w:rsidTr="008934A1">
      <w:trPr>
        <w:cantSplit/>
        <w:trHeight w:val="400"/>
      </w:trPr>
      <w:tc>
        <w:tcPr>
          <w:tcW w:w="1945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611F0AB1" w14:textId="7E1314E6" w:rsidR="00515657" w:rsidRDefault="00D4446F" w:rsidP="00E858AC">
          <w:pPr>
            <w:jc w:val="center"/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3D15C101" wp14:editId="069A0A2D">
                <wp:extent cx="1146379" cy="866775"/>
                <wp:effectExtent l="0" t="0" r="0" b="0"/>
                <wp:docPr id="403" name="Imagen 403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410x310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017" cy="880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4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EEA0AFA" w14:textId="370DFDCE" w:rsidR="00515657" w:rsidRDefault="00515657" w:rsidP="00531545">
          <w:pPr>
            <w:rPr>
              <w:smallCaps/>
            </w:rPr>
          </w:pPr>
          <w:r>
            <w:rPr>
              <w:smallCaps/>
            </w:rPr>
            <w:t>Ingeniería en Informática – Plan 20</w:t>
          </w:r>
          <w:r w:rsidR="000A58B3">
            <w:rPr>
              <w:smallCaps/>
            </w:rPr>
            <w:t>14</w:t>
          </w:r>
        </w:p>
        <w:p w14:paraId="73B4217D" w14:textId="77777777" w:rsidR="00515657" w:rsidRDefault="00515657" w:rsidP="00531545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8934A1" w14:paraId="473B14F3" w14:textId="77777777" w:rsidTr="008934A1">
      <w:trPr>
        <w:cantSplit/>
        <w:trHeight w:val="696"/>
      </w:trPr>
      <w:tc>
        <w:tcPr>
          <w:tcW w:w="194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445E4F" w14:textId="77777777" w:rsidR="008934A1" w:rsidRDefault="008934A1" w:rsidP="008934A1">
          <w:pPr>
            <w:jc w:val="center"/>
            <w:rPr>
              <w:smallCaps/>
            </w:rPr>
          </w:pPr>
        </w:p>
      </w:tc>
      <w:tc>
        <w:tcPr>
          <w:tcW w:w="56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4687EA7" w14:textId="77777777" w:rsidR="008934A1" w:rsidRDefault="008934A1" w:rsidP="008934A1">
          <w:pPr>
            <w:rPr>
              <w:smallCaps/>
            </w:rPr>
          </w:pPr>
        </w:p>
        <w:p w14:paraId="67CFB1D2" w14:textId="77777777" w:rsidR="008934A1" w:rsidRDefault="008934A1" w:rsidP="008934A1">
          <w:pPr>
            <w:rPr>
              <w:smallCaps/>
            </w:rPr>
          </w:pPr>
        </w:p>
        <w:p w14:paraId="25E5A786" w14:textId="53826C0B" w:rsidR="008934A1" w:rsidRDefault="008934A1" w:rsidP="008934A1">
          <w:pPr>
            <w:rPr>
              <w:smallCaps/>
            </w:rPr>
          </w:pPr>
          <w:r>
            <w:rPr>
              <w:smallCaps/>
            </w:rPr>
            <w:t xml:space="preserve">Ejercicio </w:t>
          </w:r>
          <w:r w:rsidR="00660CCD">
            <w:rPr>
              <w:smallCaps/>
            </w:rPr>
            <w:t>II</w:t>
          </w:r>
          <w:r w:rsidR="00383859">
            <w:rPr>
              <w:smallCaps/>
            </w:rPr>
            <w:t>I</w:t>
          </w:r>
        </w:p>
        <w:p w14:paraId="7658782C" w14:textId="77777777" w:rsidR="008934A1" w:rsidRDefault="008934A1" w:rsidP="008934A1">
          <w:pPr>
            <w:rPr>
              <w:smallCaps/>
            </w:rPr>
          </w:pPr>
        </w:p>
        <w:p w14:paraId="4EC0AC1D" w14:textId="77777777" w:rsidR="008934A1" w:rsidRDefault="008934A1" w:rsidP="008934A1">
          <w:pPr>
            <w:rPr>
              <w:smallCaps/>
            </w:rPr>
          </w:pPr>
        </w:p>
      </w:tc>
      <w:tc>
        <w:tcPr>
          <w:tcW w:w="21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D913608" w14:textId="77777777" w:rsidR="008934A1" w:rsidRDefault="008934A1" w:rsidP="008934A1">
          <w:pPr>
            <w:rPr>
              <w:smallCaps/>
            </w:rPr>
          </w:pPr>
        </w:p>
        <w:p w14:paraId="66D298D6" w14:textId="77777777" w:rsidR="008934A1" w:rsidRDefault="008934A1" w:rsidP="008934A1">
          <w:pPr>
            <w:rPr>
              <w:smallCaps/>
            </w:rPr>
          </w:pPr>
        </w:p>
        <w:p w14:paraId="2D664392" w14:textId="0D827133" w:rsidR="008934A1" w:rsidRDefault="008934A1" w:rsidP="008934A1">
          <w:pPr>
            <w:rPr>
              <w:smallCaps/>
            </w:rPr>
          </w:pPr>
          <w:r>
            <w:rPr>
              <w:smallCaps/>
            </w:rPr>
            <w:t xml:space="preserve">Fecha: </w:t>
          </w:r>
          <w:r w:rsidR="00660CCD">
            <w:rPr>
              <w:smallCaps/>
            </w:rPr>
            <w:t>2</w:t>
          </w:r>
          <w:r w:rsidR="008F5DFA">
            <w:rPr>
              <w:smallCaps/>
            </w:rPr>
            <w:t>3</w:t>
          </w:r>
          <w:r>
            <w:rPr>
              <w:smallCaps/>
            </w:rPr>
            <w:t>-05-202</w:t>
          </w:r>
          <w:r w:rsidR="008F5DFA">
            <w:rPr>
              <w:smallCaps/>
            </w:rPr>
            <w:t>4</w:t>
          </w:r>
        </w:p>
      </w:tc>
    </w:tr>
  </w:tbl>
  <w:p w14:paraId="409F911C" w14:textId="77777777" w:rsidR="00AD2066" w:rsidRDefault="00AD20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CC3"/>
    <w:multiLevelType w:val="hybridMultilevel"/>
    <w:tmpl w:val="9C108172"/>
    <w:lvl w:ilvl="0" w:tplc="6D8AA8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3A0E9E"/>
    <w:multiLevelType w:val="hybridMultilevel"/>
    <w:tmpl w:val="F7ECD4B8"/>
    <w:lvl w:ilvl="0" w:tplc="4C08376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2" w15:restartNumberingAfterBreak="0">
    <w:nsid w:val="07FA236D"/>
    <w:multiLevelType w:val="hybridMultilevel"/>
    <w:tmpl w:val="78C6C3A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2A5397"/>
    <w:multiLevelType w:val="multilevel"/>
    <w:tmpl w:val="0348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B2353"/>
    <w:multiLevelType w:val="hybridMultilevel"/>
    <w:tmpl w:val="947E28FC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08045B"/>
    <w:multiLevelType w:val="hybridMultilevel"/>
    <w:tmpl w:val="1BC00B12"/>
    <w:lvl w:ilvl="0" w:tplc="4B2EB974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64F11D0"/>
    <w:multiLevelType w:val="hybridMultilevel"/>
    <w:tmpl w:val="1A3A703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9B039F0"/>
    <w:multiLevelType w:val="hybridMultilevel"/>
    <w:tmpl w:val="B508992C"/>
    <w:lvl w:ilvl="0" w:tplc="F1CE1658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b w:val="0"/>
        <w:i w:val="0"/>
        <w:color w:val="auto"/>
        <w:sz w:val="20"/>
      </w:rPr>
    </w:lvl>
    <w:lvl w:ilvl="1" w:tplc="AB66DB6E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0134E"/>
    <w:multiLevelType w:val="hybridMultilevel"/>
    <w:tmpl w:val="9DBCB2E2"/>
    <w:lvl w:ilvl="0" w:tplc="6D8AA8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56965CB"/>
    <w:multiLevelType w:val="hybridMultilevel"/>
    <w:tmpl w:val="BF209E14"/>
    <w:lvl w:ilvl="0" w:tplc="8584AD30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C6227C"/>
    <w:multiLevelType w:val="hybridMultilevel"/>
    <w:tmpl w:val="43D4AE4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4E603A"/>
    <w:multiLevelType w:val="hybridMultilevel"/>
    <w:tmpl w:val="3AD8E57A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09215D4"/>
    <w:multiLevelType w:val="hybridMultilevel"/>
    <w:tmpl w:val="4A5E82DC"/>
    <w:lvl w:ilvl="0" w:tplc="030C1ED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B76B5B"/>
    <w:multiLevelType w:val="hybridMultilevel"/>
    <w:tmpl w:val="750CEE0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963969"/>
    <w:multiLevelType w:val="hybridMultilevel"/>
    <w:tmpl w:val="FEA81E8E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81E2393"/>
    <w:multiLevelType w:val="hybridMultilevel"/>
    <w:tmpl w:val="648A68B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3D4597"/>
    <w:multiLevelType w:val="hybridMultilevel"/>
    <w:tmpl w:val="43EC422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5FC8A9A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5FC8A9A">
      <w:start w:val="1"/>
      <w:numFmt w:val="bullet"/>
      <w:lvlText w:val="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A3241A6"/>
    <w:multiLevelType w:val="hybridMultilevel"/>
    <w:tmpl w:val="B4F47526"/>
    <w:lvl w:ilvl="0" w:tplc="0994CD6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C7210B6"/>
    <w:multiLevelType w:val="hybridMultilevel"/>
    <w:tmpl w:val="BA18E53C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DEE2695"/>
    <w:multiLevelType w:val="hybridMultilevel"/>
    <w:tmpl w:val="CA64078E"/>
    <w:lvl w:ilvl="0" w:tplc="6D8AA8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6FB5079"/>
    <w:multiLevelType w:val="hybridMultilevel"/>
    <w:tmpl w:val="FCD669A0"/>
    <w:lvl w:ilvl="0" w:tplc="6D8AA8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7B65D07"/>
    <w:multiLevelType w:val="hybridMultilevel"/>
    <w:tmpl w:val="241EF4EC"/>
    <w:lvl w:ilvl="0" w:tplc="DD56DD5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8F0603D"/>
    <w:multiLevelType w:val="hybridMultilevel"/>
    <w:tmpl w:val="9B14EFC8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9A61800"/>
    <w:multiLevelType w:val="hybridMultilevel"/>
    <w:tmpl w:val="95DCC112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B9A19EE"/>
    <w:multiLevelType w:val="hybridMultilevel"/>
    <w:tmpl w:val="FA5ADDB2"/>
    <w:lvl w:ilvl="0" w:tplc="F1CE1658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 w:val="0"/>
        <w:i w:val="0"/>
        <w:color w:val="auto"/>
        <w:sz w:val="20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9410DA"/>
    <w:multiLevelType w:val="hybridMultilevel"/>
    <w:tmpl w:val="5396F18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3E00218"/>
    <w:multiLevelType w:val="multilevel"/>
    <w:tmpl w:val="0C0A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546D1440"/>
    <w:multiLevelType w:val="hybridMultilevel"/>
    <w:tmpl w:val="021C3B5A"/>
    <w:lvl w:ilvl="0" w:tplc="F1CE1658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 w:val="0"/>
        <w:i w:val="0"/>
        <w:color w:val="auto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47F580F"/>
    <w:multiLevelType w:val="hybridMultilevel"/>
    <w:tmpl w:val="6D98DFF6"/>
    <w:lvl w:ilvl="0" w:tplc="FF809DCE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11690C"/>
    <w:multiLevelType w:val="hybridMultilevel"/>
    <w:tmpl w:val="756AD05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2F4208"/>
    <w:multiLevelType w:val="hybridMultilevel"/>
    <w:tmpl w:val="D3E47254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9FB3767"/>
    <w:multiLevelType w:val="hybridMultilevel"/>
    <w:tmpl w:val="B8AE8A54"/>
    <w:lvl w:ilvl="0" w:tplc="95FC8A9A">
      <w:start w:val="1"/>
      <w:numFmt w:val="bullet"/>
      <w:lvlText w:val="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32" w15:restartNumberingAfterBreak="0">
    <w:nsid w:val="59FD00A5"/>
    <w:multiLevelType w:val="hybridMultilevel"/>
    <w:tmpl w:val="CE5889CC"/>
    <w:lvl w:ilvl="0" w:tplc="FCFC094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BCCBA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4D2E06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2EC82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99852E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40515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AC6CF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E695E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3050E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8724B0"/>
    <w:multiLevelType w:val="multilevel"/>
    <w:tmpl w:val="3B3C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B1514E"/>
    <w:multiLevelType w:val="hybridMultilevel"/>
    <w:tmpl w:val="B9FEE1E8"/>
    <w:lvl w:ilvl="0" w:tplc="0C0A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62EF4706"/>
    <w:multiLevelType w:val="hybridMultilevel"/>
    <w:tmpl w:val="005E72A6"/>
    <w:lvl w:ilvl="0" w:tplc="F1CE1658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b w:val="0"/>
        <w:i w:val="0"/>
        <w:color w:val="auto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B779E8"/>
    <w:multiLevelType w:val="hybridMultilevel"/>
    <w:tmpl w:val="79C62668"/>
    <w:lvl w:ilvl="0" w:tplc="E580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504033"/>
    <w:multiLevelType w:val="hybridMultilevel"/>
    <w:tmpl w:val="5E5C4FFA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BE80153"/>
    <w:multiLevelType w:val="hybridMultilevel"/>
    <w:tmpl w:val="EA60E490"/>
    <w:lvl w:ilvl="0" w:tplc="F1CE1658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 w:val="0"/>
        <w:i w:val="0"/>
        <w:color w:val="auto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0942005"/>
    <w:multiLevelType w:val="hybridMultilevel"/>
    <w:tmpl w:val="241EF4EC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3A0233D"/>
    <w:multiLevelType w:val="hybridMultilevel"/>
    <w:tmpl w:val="286C4054"/>
    <w:lvl w:ilvl="0" w:tplc="030C1ED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86705E"/>
    <w:multiLevelType w:val="hybridMultilevel"/>
    <w:tmpl w:val="25081F06"/>
    <w:lvl w:ilvl="0" w:tplc="E1A4D58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F81768"/>
    <w:multiLevelType w:val="hybridMultilevel"/>
    <w:tmpl w:val="5AD4EC38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99F17C3"/>
    <w:multiLevelType w:val="hybridMultilevel"/>
    <w:tmpl w:val="85F232E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0F70D8"/>
    <w:multiLevelType w:val="hybridMultilevel"/>
    <w:tmpl w:val="C7DA806C"/>
    <w:lvl w:ilvl="0" w:tplc="030C1ED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E73704"/>
    <w:multiLevelType w:val="hybridMultilevel"/>
    <w:tmpl w:val="C9B22DCA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D740FB2"/>
    <w:multiLevelType w:val="hybridMultilevel"/>
    <w:tmpl w:val="1BEA4986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EC0540D"/>
    <w:multiLevelType w:val="hybridMultilevel"/>
    <w:tmpl w:val="9EC44AD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373428253">
    <w:abstractNumId w:val="31"/>
  </w:num>
  <w:num w:numId="2" w16cid:durableId="640573672">
    <w:abstractNumId w:val="16"/>
  </w:num>
  <w:num w:numId="3" w16cid:durableId="1687901225">
    <w:abstractNumId w:val="35"/>
  </w:num>
  <w:num w:numId="4" w16cid:durableId="1925382478">
    <w:abstractNumId w:val="26"/>
  </w:num>
  <w:num w:numId="5" w16cid:durableId="1192307860">
    <w:abstractNumId w:val="1"/>
  </w:num>
  <w:num w:numId="6" w16cid:durableId="1821070755">
    <w:abstractNumId w:val="47"/>
  </w:num>
  <w:num w:numId="7" w16cid:durableId="389697543">
    <w:abstractNumId w:val="24"/>
  </w:num>
  <w:num w:numId="8" w16cid:durableId="63994967">
    <w:abstractNumId w:val="27"/>
  </w:num>
  <w:num w:numId="9" w16cid:durableId="616260673">
    <w:abstractNumId w:val="34"/>
  </w:num>
  <w:num w:numId="10" w16cid:durableId="581259678">
    <w:abstractNumId w:val="6"/>
  </w:num>
  <w:num w:numId="11" w16cid:durableId="953512270">
    <w:abstractNumId w:val="38"/>
  </w:num>
  <w:num w:numId="12" w16cid:durableId="1216893542">
    <w:abstractNumId w:val="41"/>
  </w:num>
  <w:num w:numId="13" w16cid:durableId="1210338712">
    <w:abstractNumId w:val="21"/>
  </w:num>
  <w:num w:numId="14" w16cid:durableId="1192184675">
    <w:abstractNumId w:val="36"/>
  </w:num>
  <w:num w:numId="15" w16cid:durableId="548492818">
    <w:abstractNumId w:val="39"/>
  </w:num>
  <w:num w:numId="16" w16cid:durableId="1159469212">
    <w:abstractNumId w:val="7"/>
  </w:num>
  <w:num w:numId="17" w16cid:durableId="1769152460">
    <w:abstractNumId w:val="5"/>
  </w:num>
  <w:num w:numId="18" w16cid:durableId="241257845">
    <w:abstractNumId w:val="29"/>
  </w:num>
  <w:num w:numId="19" w16cid:durableId="1972243189">
    <w:abstractNumId w:val="0"/>
  </w:num>
  <w:num w:numId="20" w16cid:durableId="1869761190">
    <w:abstractNumId w:val="20"/>
  </w:num>
  <w:num w:numId="21" w16cid:durableId="918056566">
    <w:abstractNumId w:val="19"/>
  </w:num>
  <w:num w:numId="22" w16cid:durableId="2009746709">
    <w:abstractNumId w:val="8"/>
  </w:num>
  <w:num w:numId="23" w16cid:durableId="599603635">
    <w:abstractNumId w:val="2"/>
  </w:num>
  <w:num w:numId="24" w16cid:durableId="615210310">
    <w:abstractNumId w:val="44"/>
  </w:num>
  <w:num w:numId="25" w16cid:durableId="1669671180">
    <w:abstractNumId w:val="40"/>
  </w:num>
  <w:num w:numId="26" w16cid:durableId="1340961694">
    <w:abstractNumId w:val="12"/>
  </w:num>
  <w:num w:numId="27" w16cid:durableId="1922907997">
    <w:abstractNumId w:val="11"/>
  </w:num>
  <w:num w:numId="28" w16cid:durableId="171921292">
    <w:abstractNumId w:val="30"/>
  </w:num>
  <w:num w:numId="29" w16cid:durableId="1832286985">
    <w:abstractNumId w:val="33"/>
  </w:num>
  <w:num w:numId="30" w16cid:durableId="2133743500">
    <w:abstractNumId w:val="3"/>
  </w:num>
  <w:num w:numId="31" w16cid:durableId="104733318">
    <w:abstractNumId w:val="4"/>
  </w:num>
  <w:num w:numId="32" w16cid:durableId="1923559954">
    <w:abstractNumId w:val="22"/>
  </w:num>
  <w:num w:numId="33" w16cid:durableId="2104107609">
    <w:abstractNumId w:val="42"/>
  </w:num>
  <w:num w:numId="34" w16cid:durableId="281544091">
    <w:abstractNumId w:val="37"/>
  </w:num>
  <w:num w:numId="35" w16cid:durableId="604726594">
    <w:abstractNumId w:val="18"/>
  </w:num>
  <w:num w:numId="36" w16cid:durableId="1167524284">
    <w:abstractNumId w:val="32"/>
  </w:num>
  <w:num w:numId="37" w16cid:durableId="692800815">
    <w:abstractNumId w:val="14"/>
  </w:num>
  <w:num w:numId="38" w16cid:durableId="1956597640">
    <w:abstractNumId w:val="45"/>
  </w:num>
  <w:num w:numId="39" w16cid:durableId="142820745">
    <w:abstractNumId w:val="23"/>
  </w:num>
  <w:num w:numId="40" w16cid:durableId="1204518599">
    <w:abstractNumId w:val="46"/>
  </w:num>
  <w:num w:numId="41" w16cid:durableId="1082600091">
    <w:abstractNumId w:val="9"/>
  </w:num>
  <w:num w:numId="42" w16cid:durableId="629287194">
    <w:abstractNumId w:val="43"/>
  </w:num>
  <w:num w:numId="43" w16cid:durableId="1221400756">
    <w:abstractNumId w:val="13"/>
  </w:num>
  <w:num w:numId="44" w16cid:durableId="575557720">
    <w:abstractNumId w:val="15"/>
  </w:num>
  <w:num w:numId="45" w16cid:durableId="1583834538">
    <w:abstractNumId w:val="10"/>
  </w:num>
  <w:num w:numId="46" w16cid:durableId="1188640207">
    <w:abstractNumId w:val="17"/>
  </w:num>
  <w:num w:numId="47" w16cid:durableId="469054596">
    <w:abstractNumId w:val="25"/>
  </w:num>
  <w:num w:numId="48" w16cid:durableId="118863971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C4A"/>
    <w:rsid w:val="00090AAC"/>
    <w:rsid w:val="00090AC6"/>
    <w:rsid w:val="000917E1"/>
    <w:rsid w:val="000A2DAA"/>
    <w:rsid w:val="000A2EF3"/>
    <w:rsid w:val="000A58B3"/>
    <w:rsid w:val="000C42D5"/>
    <w:rsid w:val="000F630D"/>
    <w:rsid w:val="0011180E"/>
    <w:rsid w:val="00123B2B"/>
    <w:rsid w:val="00142EC4"/>
    <w:rsid w:val="00150A49"/>
    <w:rsid w:val="001531FE"/>
    <w:rsid w:val="001A1E0E"/>
    <w:rsid w:val="001C50A1"/>
    <w:rsid w:val="001D5799"/>
    <w:rsid w:val="001F381B"/>
    <w:rsid w:val="001F7897"/>
    <w:rsid w:val="00201C56"/>
    <w:rsid w:val="0021220D"/>
    <w:rsid w:val="0026386E"/>
    <w:rsid w:val="0027183F"/>
    <w:rsid w:val="002A0FD0"/>
    <w:rsid w:val="002A166F"/>
    <w:rsid w:val="003077AC"/>
    <w:rsid w:val="00312943"/>
    <w:rsid w:val="00313ED6"/>
    <w:rsid w:val="0037089E"/>
    <w:rsid w:val="00383859"/>
    <w:rsid w:val="003900F7"/>
    <w:rsid w:val="00397440"/>
    <w:rsid w:val="003B4D9B"/>
    <w:rsid w:val="003D1829"/>
    <w:rsid w:val="003E783A"/>
    <w:rsid w:val="003F1BEB"/>
    <w:rsid w:val="003F37CD"/>
    <w:rsid w:val="00431276"/>
    <w:rsid w:val="0043727B"/>
    <w:rsid w:val="004407B1"/>
    <w:rsid w:val="004502F7"/>
    <w:rsid w:val="00480546"/>
    <w:rsid w:val="00485E8A"/>
    <w:rsid w:val="004A65B1"/>
    <w:rsid w:val="004B1DD1"/>
    <w:rsid w:val="004C047C"/>
    <w:rsid w:val="004D5E95"/>
    <w:rsid w:val="004E1B55"/>
    <w:rsid w:val="004F0088"/>
    <w:rsid w:val="004F67EB"/>
    <w:rsid w:val="00515657"/>
    <w:rsid w:val="00522931"/>
    <w:rsid w:val="005243F0"/>
    <w:rsid w:val="00531545"/>
    <w:rsid w:val="00545AC7"/>
    <w:rsid w:val="00552DBE"/>
    <w:rsid w:val="00555A04"/>
    <w:rsid w:val="00562CE3"/>
    <w:rsid w:val="005A19CE"/>
    <w:rsid w:val="005B0A7E"/>
    <w:rsid w:val="005B796B"/>
    <w:rsid w:val="005E124A"/>
    <w:rsid w:val="005E2553"/>
    <w:rsid w:val="005E582F"/>
    <w:rsid w:val="006159E8"/>
    <w:rsid w:val="00617D8A"/>
    <w:rsid w:val="00621C4A"/>
    <w:rsid w:val="00623AE3"/>
    <w:rsid w:val="00627D4A"/>
    <w:rsid w:val="00660CCD"/>
    <w:rsid w:val="00680B41"/>
    <w:rsid w:val="006C2353"/>
    <w:rsid w:val="006D5D2F"/>
    <w:rsid w:val="006E0A8E"/>
    <w:rsid w:val="006E110B"/>
    <w:rsid w:val="00702C2F"/>
    <w:rsid w:val="007200D8"/>
    <w:rsid w:val="0072447D"/>
    <w:rsid w:val="00773824"/>
    <w:rsid w:val="007B502A"/>
    <w:rsid w:val="007C77A5"/>
    <w:rsid w:val="00822126"/>
    <w:rsid w:val="0082719E"/>
    <w:rsid w:val="00832EDC"/>
    <w:rsid w:val="00857829"/>
    <w:rsid w:val="00861CFA"/>
    <w:rsid w:val="00865A8A"/>
    <w:rsid w:val="0087630F"/>
    <w:rsid w:val="008934A1"/>
    <w:rsid w:val="008C3179"/>
    <w:rsid w:val="008E4248"/>
    <w:rsid w:val="008F5DFA"/>
    <w:rsid w:val="008F6CA2"/>
    <w:rsid w:val="009066CB"/>
    <w:rsid w:val="00910770"/>
    <w:rsid w:val="00947DE1"/>
    <w:rsid w:val="00977F34"/>
    <w:rsid w:val="009B4CFF"/>
    <w:rsid w:val="009B6DAB"/>
    <w:rsid w:val="009B79F3"/>
    <w:rsid w:val="009B7C19"/>
    <w:rsid w:val="009C09B5"/>
    <w:rsid w:val="009E0E3D"/>
    <w:rsid w:val="00A0016E"/>
    <w:rsid w:val="00A273D4"/>
    <w:rsid w:val="00A378DC"/>
    <w:rsid w:val="00A75FCD"/>
    <w:rsid w:val="00A94227"/>
    <w:rsid w:val="00AC7F46"/>
    <w:rsid w:val="00AD2066"/>
    <w:rsid w:val="00AE7490"/>
    <w:rsid w:val="00AF4B86"/>
    <w:rsid w:val="00B13629"/>
    <w:rsid w:val="00B23C69"/>
    <w:rsid w:val="00B7168D"/>
    <w:rsid w:val="00B81AB5"/>
    <w:rsid w:val="00B81D3D"/>
    <w:rsid w:val="00B93A2E"/>
    <w:rsid w:val="00B94B82"/>
    <w:rsid w:val="00BA1C44"/>
    <w:rsid w:val="00C037FB"/>
    <w:rsid w:val="00C23C01"/>
    <w:rsid w:val="00C519CD"/>
    <w:rsid w:val="00CA1C57"/>
    <w:rsid w:val="00CB3F75"/>
    <w:rsid w:val="00CC3EDC"/>
    <w:rsid w:val="00CC5E16"/>
    <w:rsid w:val="00CF0D20"/>
    <w:rsid w:val="00D4446F"/>
    <w:rsid w:val="00D61C44"/>
    <w:rsid w:val="00D62F41"/>
    <w:rsid w:val="00DC6277"/>
    <w:rsid w:val="00E048DC"/>
    <w:rsid w:val="00E74D5C"/>
    <w:rsid w:val="00E858AC"/>
    <w:rsid w:val="00E86450"/>
    <w:rsid w:val="00E9320C"/>
    <w:rsid w:val="00EA3C94"/>
    <w:rsid w:val="00F4668B"/>
    <w:rsid w:val="00F56FAF"/>
    <w:rsid w:val="00F9028D"/>
    <w:rsid w:val="00F9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1A70E976"/>
  <w15:chartTrackingRefBased/>
  <w15:docId w15:val="{027CC00E-D948-4531-A4AB-8DFBEAE32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soporte\Plantilla%20Documentaci&#243;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Documentación.dot</Template>
  <TotalTime>25</TotalTime>
  <Pages>2</Pages>
  <Words>411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28</cp:revision>
  <cp:lastPrinted>2007-08-22T14:34:00Z</cp:lastPrinted>
  <dcterms:created xsi:type="dcterms:W3CDTF">2021-05-04T23:12:00Z</dcterms:created>
  <dcterms:modified xsi:type="dcterms:W3CDTF">2025-05-23T21:16:00Z</dcterms:modified>
</cp:coreProperties>
</file>